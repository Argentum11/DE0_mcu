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傳單版面配置的整體表格"/>
      </w:tblPr>
      <w:tblGrid>
        <w:gridCol w:w="7200"/>
        <w:gridCol w:w="144"/>
        <w:gridCol w:w="3456"/>
      </w:tblGrid>
      <w:tr w:rsidR="0078473A" w:rsidRPr="007C14EA" w14:paraId="6485C492" w14:textId="77777777" w:rsidTr="00F54A00">
        <w:trPr>
          <w:trHeight w:hRule="exact" w:val="15175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傳單本文內容的版面配置"/>
            </w:tblPr>
            <w:tblGrid>
              <w:gridCol w:w="7200"/>
            </w:tblGrid>
            <w:tr w:rsidR="0078473A" w:rsidRPr="007C14EA" w14:paraId="21988963" w14:textId="77777777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14:paraId="641F58A4" w14:textId="39882057" w:rsidR="0078473A" w:rsidRPr="007C14EA" w:rsidRDefault="00E711A0" w:rsidP="007C27B5">
                  <w:r>
                    <w:rPr>
                      <w:noProof/>
                      <w:lang w:eastAsia="zh-TW"/>
                    </w:rPr>
                    <w:drawing>
                      <wp:inline distT="0" distB="0" distL="0" distR="0" wp14:anchorId="6AE82750" wp14:editId="751ECC14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8473A" w:rsidRPr="007C14EA" w14:paraId="07CC8647" w14:textId="77777777" w:rsidTr="00F54A00">
              <w:trPr>
                <w:trHeight w:hRule="exact" w:val="6687"/>
              </w:trPr>
              <w:tc>
                <w:tcPr>
                  <w:tcW w:w="7200" w:type="dxa"/>
                </w:tcPr>
                <w:p w14:paraId="73DB4D77" w14:textId="344FC124" w:rsidR="00927A77" w:rsidRPr="007C14EA" w:rsidRDefault="00927A77" w:rsidP="00927A77">
                  <w:pPr>
                    <w:pStyle w:val="a5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20</w:t>
                  </w:r>
                  <w:r w:rsidR="005F6F64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22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79009D">
                    <w:rPr>
                      <w:rFonts w:ascii="Microsoft JhengHei UI" w:eastAsia="Microsoft JhengHei UI" w:hAnsi="Microsoft JhengHei UI"/>
                      <w:lang w:eastAsia="zh-TW"/>
                    </w:rPr>
                    <w:t>11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79009D">
                    <w:rPr>
                      <w:rFonts w:ascii="Microsoft JhengHei UI" w:eastAsia="Microsoft JhengHei UI" w:hAnsi="Microsoft JhengHei UI"/>
                      <w:lang w:eastAsia="zh-TW"/>
                    </w:rPr>
                    <w:t>07</w:t>
                  </w:r>
                </w:p>
                <w:p w14:paraId="3F37B867" w14:textId="12CF14A7" w:rsidR="00927A77" w:rsidRDefault="005F6F64" w:rsidP="00927A77">
                  <w:pPr>
                    <w:pStyle w:val="a6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實驗</w:t>
                  </w:r>
                  <w:r w:rsidR="00FC3A60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七</w:t>
                  </w:r>
                </w:p>
                <w:p w14:paraId="2F3A5EC6" w14:textId="265A33E5" w:rsidR="00252047" w:rsidRPr="00AA3D88" w:rsidRDefault="00FC3A60" w:rsidP="00252047">
                  <w:pPr>
                    <w:pStyle w:val="a6"/>
                    <w:rPr>
                      <w:rFonts w:ascii="Times New Roman" w:eastAsia="Kaiti TC" w:hAnsi="Times New Roman" w:cs="Times New Roman"/>
                      <w:sz w:val="48"/>
                      <w:szCs w:val="48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 w:hint="eastAsia"/>
                      <w:sz w:val="48"/>
                      <w:szCs w:val="48"/>
                      <w:lang w:eastAsia="zh-TW"/>
                    </w:rPr>
                    <w:t>立即數定址</w:t>
                  </w:r>
                </w:p>
                <w:p w14:paraId="3703D90B" w14:textId="5E6ADFA3" w:rsidR="0078473A" w:rsidRPr="0067275C" w:rsidRDefault="0045763B" w:rsidP="00A605D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姓名：</w:t>
                  </w:r>
                  <w:r w:rsidR="0079009D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張銀軒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          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學號：</w:t>
                  </w:r>
                  <w:r w:rsidR="0079009D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</w:t>
                  </w:r>
                </w:p>
                <w:p w14:paraId="29AA4A0C" w14:textId="2056F32D" w:rsidR="00A605D2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班級：</w:t>
                  </w:r>
                  <w:r w:rsidR="0079009D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資工3A</w:t>
                  </w:r>
                </w:p>
                <w:p w14:paraId="04E77A0A" w14:textId="7C808691" w:rsidR="00C74806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E-mail</w:t>
                  </w: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：</w:t>
                  </w:r>
                  <w:r w:rsidR="0079009D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</w:t>
                  </w:r>
                  <w:r w:rsidR="0079009D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@mail.ntou.edu.tw</w:t>
                  </w:r>
                </w:p>
                <w:p w14:paraId="3F4196A4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</w:p>
                <w:p w14:paraId="523CF695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</w:p>
              </w:tc>
            </w:tr>
            <w:tr w:rsidR="0078473A" w:rsidRPr="007C14EA" w14:paraId="4D45E808" w14:textId="77777777" w:rsidTr="00F54A00">
              <w:trPr>
                <w:trHeight w:hRule="exact" w:val="1293"/>
              </w:trPr>
              <w:tc>
                <w:tcPr>
                  <w:tcW w:w="7200" w:type="dxa"/>
                  <w:vAlign w:val="bottom"/>
                </w:tcPr>
                <w:p w14:paraId="01E51AE8" w14:textId="77777777" w:rsidR="0078473A" w:rsidRPr="0067275C" w:rsidRDefault="0078473A" w:rsidP="005F6F64">
                  <w:pPr>
                    <w:pStyle w:val="a5"/>
                    <w:jc w:val="right"/>
                    <w:rPr>
                      <w:rFonts w:ascii="Times New Roman" w:eastAsia="Kaiti TC" w:hAnsi="Times New Roman" w:cs="Times New Roman"/>
                    </w:rPr>
                  </w:pPr>
                </w:p>
              </w:tc>
            </w:tr>
          </w:tbl>
          <w:p w14:paraId="0DE36C21" w14:textId="77777777" w:rsidR="0078473A" w:rsidRPr="007C14EA" w:rsidRDefault="0078473A">
            <w:pPr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144" w:type="dxa"/>
          </w:tcPr>
          <w:p w14:paraId="68B7E3B6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傳單資訊看板的版面配置"/>
            </w:tblPr>
            <w:tblGrid>
              <w:gridCol w:w="3456"/>
            </w:tblGrid>
            <w:tr w:rsidR="0078473A" w:rsidRPr="007C14EA" w14:paraId="6A1C94D2" w14:textId="77777777" w:rsidTr="00F825B7">
              <w:trPr>
                <w:trHeight w:hRule="exact" w:val="10490"/>
              </w:trPr>
              <w:tc>
                <w:tcPr>
                  <w:tcW w:w="3446" w:type="dxa"/>
                  <w:shd w:val="clear" w:color="auto" w:fill="97C83C" w:themeFill="accent2"/>
                </w:tcPr>
                <w:p w14:paraId="71A7A005" w14:textId="77777777" w:rsidR="0078473A" w:rsidRPr="00F825B7" w:rsidRDefault="00F825B7" w:rsidP="00F825B7">
                  <w:pPr>
                    <w:pStyle w:val="2"/>
                    <w:rPr>
                      <w:rFonts w:ascii="Microsoft JhengHei UI" w:eastAsiaTheme="minorEastAsia" w:hAnsi="Microsoft JhengHei UI"/>
                      <w:color w:val="FF0000"/>
                      <w:sz w:val="96"/>
                    </w:rPr>
                  </w:pPr>
                  <w:r w:rsidRPr="00F825B7">
                    <w:rPr>
                      <w:rFonts w:ascii="Microsoft JhengHei UI" w:eastAsia="Microsoft JhengHei UI" w:hAnsi="Microsoft JhengHei UI" w:hint="eastAsia"/>
                      <w:color w:val="FF0000"/>
                      <w:sz w:val="96"/>
                      <w:lang w:eastAsia="zh-TW"/>
                    </w:rPr>
                    <w:t>注意</w:t>
                  </w:r>
                </w:p>
                <w:p w14:paraId="46B2D707" w14:textId="77777777" w:rsidR="00F825B7" w:rsidRDefault="00F825B7" w:rsidP="00F825B7">
                  <w:pPr>
                    <w:pStyle w:val="a0"/>
                    <w:jc w:val="both"/>
                  </w:pPr>
                </w:p>
                <w:p w14:paraId="55F00115" w14:textId="77777777" w:rsidR="00F825B7" w:rsidRPr="00F825B7" w:rsidRDefault="00F825B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 w:cs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繳交時一律轉PDF檔</w:t>
                  </w:r>
                </w:p>
                <w:p w14:paraId="73665ECA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394F5542" w14:textId="77777777" w:rsidR="00927A77" w:rsidRDefault="00F825B7" w:rsidP="00B84661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繳交期限為</w:t>
                  </w:r>
                </w:p>
                <w:p w14:paraId="338691C7" w14:textId="77777777" w:rsidR="00F825B7" w:rsidRPr="00B84661" w:rsidRDefault="00F825B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B84661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上完課後</w:t>
                  </w:r>
                </w:p>
                <w:p w14:paraId="4C93601A" w14:textId="32867FC7" w:rsidR="00F825B7" w:rsidRPr="00F825B7" w:rsidRDefault="005F6F64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當週五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晚上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12點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前</w:t>
                  </w:r>
                </w:p>
                <w:p w14:paraId="4CDA92FF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78461A66" w14:textId="77777777" w:rsidR="00927A77" w:rsidRDefault="00927A7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一人繳交一份</w:t>
                  </w:r>
                </w:p>
                <w:p w14:paraId="346FAC1F" w14:textId="77777777" w:rsidR="00927A77" w:rsidRPr="00927A77" w:rsidRDefault="00F825B7" w:rsidP="00927A7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：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學號_</w:t>
                  </w:r>
                  <w:r w:rsidR="00927A7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HW?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.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p</w:t>
                  </w:r>
                  <w:r w:rsidR="00927A77"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  <w:t>df</w:t>
                  </w:r>
                </w:p>
                <w:p w14:paraId="3B2AFED9" w14:textId="77777777" w:rsidR="00927A77" w:rsidRDefault="00927A7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檔名請按照作業檔名格式進行填寫</w:t>
                  </w:r>
                </w:p>
                <w:p w14:paraId="7B7F9FA6" w14:textId="77777777" w:rsidR="00F825B7" w:rsidRPr="00927A77" w:rsidRDefault="00927A77" w:rsidP="00927A77">
                  <w:pPr>
                    <w:pStyle w:val="2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未</w:t>
                  </w:r>
                  <w:r w:rsidR="00F825B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依照格式不予批改</w:t>
                  </w:r>
                </w:p>
              </w:tc>
            </w:tr>
            <w:tr w:rsidR="0078473A" w:rsidRPr="007C14EA" w14:paraId="651FB53E" w14:textId="77777777">
              <w:trPr>
                <w:trHeight w:hRule="exact" w:val="144"/>
              </w:trPr>
              <w:tc>
                <w:tcPr>
                  <w:tcW w:w="3446" w:type="dxa"/>
                </w:tcPr>
                <w:p w14:paraId="65861D52" w14:textId="77777777" w:rsidR="0078473A" w:rsidRPr="007C14EA" w:rsidRDefault="0078473A" w:rsidP="00F825B7">
                  <w:pPr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  <w:tr w:rsidR="0078473A" w:rsidRPr="007C14EA" w14:paraId="18E685B7" w14:textId="77777777" w:rsidTr="00F54A00">
              <w:trPr>
                <w:trHeight w:hRule="exact" w:val="4539"/>
              </w:trPr>
              <w:tc>
                <w:tcPr>
                  <w:tcW w:w="3446" w:type="dxa"/>
                  <w:shd w:val="clear" w:color="auto" w:fill="E03177" w:themeFill="accent1"/>
                  <w:vAlign w:val="center"/>
                </w:tcPr>
                <w:p w14:paraId="0C78FF4B" w14:textId="77777777" w:rsidR="00A605D2" w:rsidRPr="007C14EA" w:rsidRDefault="00A605D2" w:rsidP="00F825B7">
                  <w:pPr>
                    <w:pStyle w:val="ac"/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</w:tbl>
          <w:p w14:paraId="5EA46A10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  <w:lang w:eastAsia="zh-TW"/>
              </w:rPr>
            </w:pPr>
          </w:p>
        </w:tc>
      </w:tr>
    </w:tbl>
    <w:p w14:paraId="7AD3104B" w14:textId="77777777" w:rsidR="00925C53" w:rsidRDefault="00925C53" w:rsidP="00925C53">
      <w:pPr>
        <w:pStyle w:val="aa"/>
        <w:rPr>
          <w:rFonts w:ascii="Microsoft JhengHei UI" w:hAnsi="Microsoft JhengHei UI"/>
          <w:lang w:eastAsia="zh-TW"/>
        </w:rPr>
      </w:pPr>
    </w:p>
    <w:p w14:paraId="35F83DA1" w14:textId="77777777" w:rsidR="00F0121A" w:rsidRPr="00136A05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實驗</w:t>
      </w:r>
      <w:r>
        <w:rPr>
          <w:rFonts w:ascii="Kaiti TC" w:eastAsia="Kaiti TC" w:hAnsi="Kaiti TC" w:hint="eastAsia"/>
          <w:b/>
          <w:sz w:val="32"/>
          <w:lang w:eastAsia="zh-TW"/>
        </w:rPr>
        <w:t>說明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019BB315" w14:textId="77777777" w:rsidR="00FC3A60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如圖所示，設計一個架構實現立即定址的指令</w:t>
      </w:r>
    </w:p>
    <w:p w14:paraId="4D31E7BF" w14:textId="77777777" w:rsidR="00FC3A60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輸入：</w:t>
      </w:r>
      <w:r w:rsidRPr="0037000F">
        <w:rPr>
          <w:rFonts w:ascii="Times New Roman" w:eastAsia="標楷體" w:hAnsi="Times New Roman" w:cs="Times New Roman"/>
          <w:lang w:eastAsia="zh-TW"/>
        </w:rPr>
        <w:t>clk, reset</w:t>
      </w:r>
    </w:p>
    <w:p w14:paraId="0E94704B" w14:textId="77777777" w:rsidR="00FC3A60" w:rsidRPr="002C2DBB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輸出：</w:t>
      </w:r>
      <w:r>
        <w:rPr>
          <w:rFonts w:ascii="Times New Roman" w:eastAsia="標楷體" w:hAnsi="Times New Roman" w:cs="Times New Roman" w:hint="eastAsia"/>
          <w:lang w:eastAsia="zh-TW"/>
        </w:rPr>
        <w:t>w_</w:t>
      </w:r>
      <w:r>
        <w:rPr>
          <w:rFonts w:ascii="Times New Roman" w:eastAsia="標楷體" w:hAnsi="Times New Roman" w:cs="Times New Roman"/>
          <w:lang w:eastAsia="zh-TW"/>
        </w:rPr>
        <w:t>q[</w:t>
      </w:r>
      <w:r>
        <w:rPr>
          <w:rFonts w:ascii="Times New Roman" w:eastAsia="標楷體" w:hAnsi="Times New Roman" w:cs="Times New Roman" w:hint="eastAsia"/>
          <w:lang w:eastAsia="zh-TW"/>
        </w:rPr>
        <w:t>7</w:t>
      </w:r>
      <w:r w:rsidRPr="0037000F">
        <w:rPr>
          <w:rFonts w:ascii="Times New Roman" w:eastAsia="標楷體" w:hAnsi="Times New Roman" w:cs="Times New Roman"/>
          <w:lang w:eastAsia="zh-TW"/>
        </w:rPr>
        <w:t>:0]</w:t>
      </w:r>
    </w:p>
    <w:p w14:paraId="6FA4AD62" w14:textId="77777777" w:rsidR="00FC3A60" w:rsidRDefault="00FC3A60" w:rsidP="00FC3A60">
      <w:pPr>
        <w:pStyle w:val="aa"/>
        <w:ind w:left="360"/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下方有附</w:t>
      </w:r>
      <w:r>
        <w:rPr>
          <w:rFonts w:ascii="Times New Roman" w:eastAsia="標楷體" w:hAnsi="Times New Roman" w:cs="Times New Roman" w:hint="eastAsia"/>
          <w:lang w:eastAsia="zh-TW"/>
        </w:rPr>
        <w:t>Ro</w:t>
      </w:r>
      <w:r>
        <w:rPr>
          <w:rFonts w:ascii="Times New Roman" w:eastAsia="標楷體" w:hAnsi="Times New Roman" w:cs="Times New Roman"/>
          <w:lang w:eastAsia="zh-TW"/>
        </w:rPr>
        <w:t>m</w:t>
      </w:r>
      <w:r>
        <w:rPr>
          <w:rFonts w:ascii="Times New Roman" w:eastAsia="標楷體" w:hAnsi="Times New Roman" w:cs="Times New Roman" w:hint="eastAsia"/>
          <w:lang w:eastAsia="zh-TW"/>
        </w:rPr>
        <w:t>的截圖，請務必按照規定的</w:t>
      </w:r>
      <w:r>
        <w:rPr>
          <w:rFonts w:ascii="Times New Roman" w:eastAsia="標楷體" w:hAnsi="Times New Roman" w:cs="Times New Roman" w:hint="eastAsia"/>
          <w:lang w:eastAsia="zh-TW"/>
        </w:rPr>
        <w:t>input</w:t>
      </w:r>
      <w:r>
        <w:rPr>
          <w:rFonts w:ascii="Times New Roman" w:eastAsia="標楷體" w:hAnsi="Times New Roman" w:cs="Times New Roman" w:hint="eastAsia"/>
          <w:lang w:eastAsia="zh-TW"/>
        </w:rPr>
        <w:t>及</w:t>
      </w:r>
      <w:r>
        <w:rPr>
          <w:rFonts w:ascii="Times New Roman" w:eastAsia="標楷體" w:hAnsi="Times New Roman" w:cs="Times New Roman" w:hint="eastAsia"/>
          <w:lang w:eastAsia="zh-TW"/>
        </w:rPr>
        <w:t>output</w:t>
      </w:r>
      <w:r>
        <w:rPr>
          <w:rFonts w:ascii="Times New Roman" w:eastAsia="標楷體" w:hAnsi="Times New Roman" w:cs="Times New Roman" w:hint="eastAsia"/>
          <w:lang w:eastAsia="zh-TW"/>
        </w:rPr>
        <w:t>來做</w:t>
      </w:r>
    </w:p>
    <w:p w14:paraId="1B9C7506" w14:textId="77777777" w:rsidR="00FC3A60" w:rsidRPr="00E65F17" w:rsidRDefault="00FC3A60" w:rsidP="00FC3A60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系統硬體架構方塊圖</w:t>
      </w:r>
      <w:r>
        <w:rPr>
          <w:rFonts w:ascii="Kaiti TC" w:eastAsia="Kaiti TC" w:hAnsi="Kaiti TC" w:hint="eastAsia"/>
          <w:b/>
          <w:sz w:val="32"/>
          <w:lang w:eastAsia="zh-TW"/>
        </w:rPr>
        <w:t>（接線圖）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5C423AB9" w14:textId="77777777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 w:rsidRPr="002C2DBB"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1C7A8BFD" wp14:editId="245917BE">
            <wp:extent cx="3979469" cy="3891017"/>
            <wp:effectExtent l="0" t="0" r="0" b="0"/>
            <wp:docPr id="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767" cy="38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B959" w14:textId="77777777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架構圖</w:t>
      </w:r>
    </w:p>
    <w:p w14:paraId="1F34C372" w14:textId="09BE321F" w:rsidR="00F0121A" w:rsidRDefault="00FC3A60" w:rsidP="00FC3A60">
      <w:pPr>
        <w:pStyle w:val="aa"/>
        <w:jc w:val="center"/>
        <w:rPr>
          <w:rFonts w:ascii="Kaiti TC" w:eastAsia="Kaiti TC" w:hAnsi="Kaiti TC"/>
          <w:b/>
          <w:sz w:val="32"/>
          <w:lang w:eastAsia="zh-TW"/>
        </w:rPr>
      </w:pPr>
      <w:r w:rsidRPr="00FC3A60"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33B62D4C" wp14:editId="4A253369">
            <wp:extent cx="4369227" cy="3676650"/>
            <wp:effectExtent l="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1" cy="37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B8B" w14:textId="27094A9B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sz w:val="32"/>
          <w:lang w:eastAsia="zh-TW"/>
        </w:rPr>
        <w:t>Program_</w:t>
      </w:r>
      <w:r>
        <w:rPr>
          <w:rFonts w:ascii="Kaiti TC" w:eastAsia="Kaiti TC" w:hAnsi="Kaiti TC" w:hint="eastAsia"/>
          <w:b/>
          <w:sz w:val="32"/>
          <w:lang w:eastAsia="zh-TW"/>
        </w:rPr>
        <w:t>Ro</w:t>
      </w:r>
      <w:r>
        <w:rPr>
          <w:rFonts w:ascii="Kaiti TC" w:eastAsia="Kaiti TC" w:hAnsi="Kaiti TC"/>
          <w:b/>
          <w:sz w:val="32"/>
          <w:lang w:eastAsia="zh-TW"/>
        </w:rPr>
        <w:t>m</w:t>
      </w:r>
    </w:p>
    <w:p w14:paraId="463AAF1A" w14:textId="4506DFCD" w:rsidR="00F0121A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.sv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檔及.do檔都要截圖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14:paraId="545C453F" w14:textId="77777777" w:rsidR="00F0121A" w:rsidRDefault="00F0121A" w:rsidP="00F0121A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截圖請善用w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</w:p>
    <w:p w14:paraId="72D962B1" w14:textId="65671962" w:rsidR="00F0121A" w:rsidRDefault="00F74AAE" w:rsidP="00F0121A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3F45BDB0" wp14:editId="358EB0A4">
            <wp:extent cx="6840220" cy="73856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60B" w14:textId="53A7FDEE" w:rsidR="00971176" w:rsidRDefault="00F74AAE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2D21B78D" wp14:editId="66AB45F7">
            <wp:extent cx="5273675" cy="10008235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6E32" w14:textId="6DE5889C" w:rsidR="00F74AAE" w:rsidRDefault="00F74AAE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177D0848" wp14:editId="5D24F55B">
            <wp:extent cx="5643880" cy="100082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100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BFBC" w14:textId="782642E2" w:rsidR="00F74AAE" w:rsidRDefault="00F74AAE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10365922" wp14:editId="63881F51">
            <wp:extent cx="5634355" cy="10008235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00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DD9" w14:textId="5A6C87C3" w:rsidR="00F74AAE" w:rsidRDefault="00F74AAE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7C30DDE3" wp14:editId="7C5C69F2">
            <wp:extent cx="2581835" cy="3519464"/>
            <wp:effectExtent l="0" t="0" r="9525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4772" cy="35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1969" w14:textId="5462BCB9" w:rsidR="00F74AAE" w:rsidRPr="008E2B55" w:rsidRDefault="00F74AAE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6AEEE470" wp14:editId="76B55165">
            <wp:extent cx="5085433" cy="1958260"/>
            <wp:effectExtent l="0" t="0" r="127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750" cy="19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380" w14:textId="77777777" w:rsidR="00F0121A" w:rsidRPr="008E2B55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14:paraId="68A5DA36" w14:textId="51D0B4C8" w:rsidR="00F0121A" w:rsidRDefault="00F74AAE" w:rsidP="00F0121A">
      <w:pPr>
        <w:pStyle w:val="aa"/>
        <w:ind w:leftChars="200"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4EB44A47" wp14:editId="6FA539AF">
            <wp:extent cx="6840220" cy="14719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AC4" w14:textId="411BEC74" w:rsidR="00121B6A" w:rsidRPr="002510F9" w:rsidRDefault="002510F9" w:rsidP="00F0121A">
      <w:pPr>
        <w:pStyle w:val="aa"/>
        <w:ind w:leftChars="200" w:left="480"/>
        <w:rPr>
          <w:rFonts w:ascii="微軟正黑體" w:eastAsia="微軟正黑體" w:hAnsi="微軟正黑體"/>
          <w:bCs/>
          <w:sz w:val="32"/>
          <w:lang w:eastAsia="zh-TW"/>
        </w:rPr>
      </w:pPr>
      <w:r w:rsidRPr="002510F9">
        <w:rPr>
          <w:rFonts w:ascii="微軟正黑體" w:eastAsia="微軟正黑體" w:hAnsi="微軟正黑體" w:hint="eastAsia"/>
          <w:bCs/>
          <w:sz w:val="32"/>
          <w:lang w:eastAsia="zh-TW"/>
        </w:rPr>
        <w:t>能成功從program_rom讀出指令並加以執行(</w:t>
      </w:r>
      <w:r w:rsidRPr="002510F9">
        <w:rPr>
          <w:rFonts w:ascii="微軟正黑體" w:eastAsia="微軟正黑體" w:hAnsi="微軟正黑體"/>
          <w:bCs/>
          <w:sz w:val="32"/>
          <w:lang w:eastAsia="zh-TW"/>
        </w:rPr>
        <w:t>44+1=45, 45|2=47…)</w:t>
      </w:r>
    </w:p>
    <w:p w14:paraId="23BE1699" w14:textId="1047AAFB" w:rsidR="00121B6A" w:rsidRPr="00B93AA0" w:rsidRDefault="00121B6A" w:rsidP="00B93AA0">
      <w:pPr>
        <w:pStyle w:val="aa"/>
        <w:rPr>
          <w:rFonts w:ascii="Kaiti TC" w:eastAsia="Kaiti TC" w:hAnsi="Kaiti TC"/>
          <w:b/>
          <w:sz w:val="32"/>
          <w:lang w:eastAsia="zh-TW"/>
        </w:rPr>
      </w:pPr>
    </w:p>
    <w:p w14:paraId="11DC636C" w14:textId="77777777" w:rsidR="002510F9" w:rsidRDefault="00C74806" w:rsidP="009C5DF6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結論與心得：</w:t>
      </w:r>
    </w:p>
    <w:p w14:paraId="7DE0DB25" w14:textId="7435F312" w:rsidR="008E00FE" w:rsidRPr="008E00FE" w:rsidRDefault="002510F9" w:rsidP="008E00FE">
      <w:pPr>
        <w:pStyle w:val="aa"/>
        <w:ind w:leftChars="200" w:left="480"/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</w:pPr>
      <w:r w:rsidRP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這次的作業是從期中考前一週就開始教的內容，從一開始的讀取指令，到期中考的讀取指令，並且用很多邏輯閘去實現指令內容，到這一次的把</w:t>
      </w:r>
      <w:r w:rsidRP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實現邏輯閘</w:t>
      </w:r>
      <w:r w:rsidRP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的部份</w:t>
      </w:r>
      <w:r w:rsid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用A</w:t>
      </w:r>
      <w:r w:rsidR="008E00FE">
        <w:rPr>
          <w:rFonts w:ascii="微軟正黑體" w:eastAsia="微軟正黑體" w:hAnsi="微軟正黑體"/>
          <w:bCs/>
          <w:sz w:val="28"/>
          <w:szCs w:val="28"/>
          <w:lang w:eastAsia="zh-TW"/>
        </w:rPr>
        <w:t>LU</w:t>
      </w:r>
      <w:r w:rsidR="008E00FE" w:rsidRP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整合起來</w:t>
      </w:r>
      <w:r w:rsidR="008E00FE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，一步一腳印，越來越接近真實的CPU，也謝謝助教在上課時的耐心指導，讓我能夠搞懂整個硬體架構與流程。</w:t>
      </w:r>
    </w:p>
    <w:sectPr w:rsidR="008E00FE" w:rsidRPr="008E00FE" w:rsidSect="007C14EA">
      <w:pgSz w:w="11906" w:h="16838" w:code="9"/>
      <w:pgMar w:top="720" w:right="567" w:bottom="3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C1472" w14:textId="77777777" w:rsidR="00F54C8D" w:rsidRDefault="00F54C8D" w:rsidP="004A4C9A">
      <w:pPr>
        <w:spacing w:after="0" w:line="240" w:lineRule="auto"/>
      </w:pPr>
      <w:r>
        <w:separator/>
      </w:r>
    </w:p>
  </w:endnote>
  <w:endnote w:type="continuationSeparator" w:id="0">
    <w:p w14:paraId="54A7D1F2" w14:textId="77777777" w:rsidR="00F54C8D" w:rsidRDefault="00F54C8D" w:rsidP="004A4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ti TC">
    <w:altName w:val="微軟正黑體"/>
    <w:charset w:val="88"/>
    <w:family w:val="auto"/>
    <w:pitch w:val="variable"/>
    <w:sig w:usb0="00000000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74D75" w14:textId="77777777" w:rsidR="00F54C8D" w:rsidRDefault="00F54C8D" w:rsidP="004A4C9A">
      <w:pPr>
        <w:spacing w:after="0" w:line="240" w:lineRule="auto"/>
      </w:pPr>
      <w:r>
        <w:separator/>
      </w:r>
    </w:p>
  </w:footnote>
  <w:footnote w:type="continuationSeparator" w:id="0">
    <w:p w14:paraId="536A9961" w14:textId="77777777" w:rsidR="00F54C8D" w:rsidRDefault="00F54C8D" w:rsidP="004A4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6" type="#_x0000_t75" style="width:192.9pt;height:192.9pt" o:bullet="t">
        <v:imagedata r:id="rId1" o:title="ico"/>
      </v:shape>
    </w:pict>
  </w:numPicBullet>
  <w:numPicBullet w:numPicBulletId="1">
    <w:pict>
      <v:shape id="_x0000_i1207" type="#_x0000_t75" style="width:95.1pt;height:95.1pt" o:bullet="t">
        <v:imagedata r:id="rId2" o:title="103485"/>
      </v:shape>
    </w:pict>
  </w:numPicBullet>
  <w:numPicBullet w:numPicBulletId="2">
    <w:pict>
      <v:shape id="_x0000_i1208" type="#_x0000_t75" style="width:200.2pt;height:200.2pt" o:bullet="t">
        <v:imagedata r:id="rId3" o:title="shejiyeicontahjgtb5nce"/>
      </v:shape>
    </w:pict>
  </w:numPicBullet>
  <w:numPicBullet w:numPicBulletId="3">
    <w:pict>
      <v:shape id="_x0000_i1209" type="#_x0000_t75" style="width:169.4pt;height:169.4pt" o:bullet="t">
        <v:imagedata r:id="rId4" o:title="images"/>
      </v:shape>
    </w:pict>
  </w:numPicBullet>
  <w:numPicBullet w:numPicBulletId="4">
    <w:pict>
      <v:shape id="_x0000_i1210" type="#_x0000_t75" style="width:432.75pt;height:442.4pt" o:bullet="t">
        <v:imagedata r:id="rId5" o:title="66b3_a098"/>
      </v:shape>
    </w:pict>
  </w:numPicBullet>
  <w:numPicBullet w:numPicBulletId="5">
    <w:pict>
      <v:shape id="_x0000_i1211" type="#_x0000_t75" style="width:386.2pt;height:386.2pt" o:bullet="t">
        <v:imagedata r:id="rId6" o:title="512x512bb"/>
      </v:shape>
    </w:pict>
  </w:numPicBullet>
  <w:abstractNum w:abstractNumId="0" w15:restartNumberingAfterBreak="0">
    <w:nsid w:val="0518279E"/>
    <w:multiLevelType w:val="hybridMultilevel"/>
    <w:tmpl w:val="5DD8BA18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0F067E0"/>
    <w:multiLevelType w:val="hybridMultilevel"/>
    <w:tmpl w:val="B866B988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626E5D"/>
    <w:multiLevelType w:val="hybridMultilevel"/>
    <w:tmpl w:val="94668252"/>
    <w:lvl w:ilvl="0" w:tplc="0D0CE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E829B0"/>
    <w:multiLevelType w:val="hybridMultilevel"/>
    <w:tmpl w:val="1CBEE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AF0633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19338A7"/>
    <w:multiLevelType w:val="hybridMultilevel"/>
    <w:tmpl w:val="95A665B0"/>
    <w:lvl w:ilvl="0" w:tplc="86304718">
      <w:start w:val="1"/>
      <w:numFmt w:val="bullet"/>
      <w:lvlText w:val=""/>
      <w:lvlPicBulletId w:val="4"/>
      <w:lvlJc w:val="left"/>
      <w:pPr>
        <w:ind w:left="960" w:hanging="480"/>
      </w:pPr>
      <w:rPr>
        <w:rFonts w:ascii="Symbol" w:hAnsi="Symbol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06589F"/>
    <w:multiLevelType w:val="hybridMultilevel"/>
    <w:tmpl w:val="07B03292"/>
    <w:lvl w:ilvl="0" w:tplc="58D8CC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4B55FC8"/>
    <w:multiLevelType w:val="hybridMultilevel"/>
    <w:tmpl w:val="8C7004F4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66E627B"/>
    <w:multiLevelType w:val="hybridMultilevel"/>
    <w:tmpl w:val="C1D21A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3609CB"/>
    <w:multiLevelType w:val="hybridMultilevel"/>
    <w:tmpl w:val="AAF85C42"/>
    <w:lvl w:ilvl="0" w:tplc="2886F276">
      <w:start w:val="1"/>
      <w:numFmt w:val="bullet"/>
      <w:lvlText w:val=""/>
      <w:lvlPicBulletId w:val="5"/>
      <w:lvlJc w:val="left"/>
      <w:pPr>
        <w:ind w:left="1920" w:hanging="480"/>
      </w:pPr>
      <w:rPr>
        <w:rFonts w:ascii="Symbol" w:hAnsi="Symbol" w:hint="default"/>
        <w:color w:val="auto"/>
        <w:sz w:val="36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0E5404C"/>
    <w:multiLevelType w:val="hybridMultilevel"/>
    <w:tmpl w:val="ECDE810C"/>
    <w:lvl w:ilvl="0" w:tplc="D4CC3EC4">
      <w:start w:val="1"/>
      <w:numFmt w:val="bullet"/>
      <w:lvlText w:val=""/>
      <w:lvlPicBulletId w:val="2"/>
      <w:lvlJc w:val="left"/>
      <w:pPr>
        <w:ind w:left="192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CE94135"/>
    <w:multiLevelType w:val="hybridMultilevel"/>
    <w:tmpl w:val="203296EC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FAD765E"/>
    <w:multiLevelType w:val="hybridMultilevel"/>
    <w:tmpl w:val="F336FE4A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0AC2A0F"/>
    <w:multiLevelType w:val="hybridMultilevel"/>
    <w:tmpl w:val="5816D142"/>
    <w:lvl w:ilvl="0" w:tplc="D4CC3EC4">
      <w:start w:val="1"/>
      <w:numFmt w:val="bullet"/>
      <w:lvlText w:val=""/>
      <w:lvlPicBulletId w:val="2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51E2231C"/>
    <w:multiLevelType w:val="hybridMultilevel"/>
    <w:tmpl w:val="EB84D292"/>
    <w:lvl w:ilvl="0" w:tplc="F6442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23741BA"/>
    <w:multiLevelType w:val="hybridMultilevel"/>
    <w:tmpl w:val="6D9EB738"/>
    <w:lvl w:ilvl="0" w:tplc="65A4CF4A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9C5993"/>
    <w:multiLevelType w:val="hybridMultilevel"/>
    <w:tmpl w:val="C57A5AAC"/>
    <w:lvl w:ilvl="0" w:tplc="CA50D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AF1962"/>
    <w:multiLevelType w:val="hybridMultilevel"/>
    <w:tmpl w:val="37B696DC"/>
    <w:lvl w:ilvl="0" w:tplc="1406860A">
      <w:start w:val="1"/>
      <w:numFmt w:val="bullet"/>
      <w:lvlText w:val=""/>
      <w:lvlPicBulletId w:val="2"/>
      <w:lvlJc w:val="left"/>
      <w:pPr>
        <w:ind w:left="480" w:hanging="480"/>
      </w:pPr>
      <w:rPr>
        <w:rFonts w:ascii="Symbol" w:hAnsi="Symbol" w:hint="default"/>
        <w:color w:val="auto"/>
        <w:sz w:val="4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90D71DB"/>
    <w:multiLevelType w:val="hybridMultilevel"/>
    <w:tmpl w:val="16089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DCD17E6"/>
    <w:multiLevelType w:val="hybridMultilevel"/>
    <w:tmpl w:val="A62A176A"/>
    <w:lvl w:ilvl="0" w:tplc="A00429CA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2DE6E11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55B6E55"/>
    <w:multiLevelType w:val="hybridMultilevel"/>
    <w:tmpl w:val="FB8A7E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75E19FB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77845C50"/>
    <w:multiLevelType w:val="hybridMultilevel"/>
    <w:tmpl w:val="63B81C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8621112"/>
    <w:multiLevelType w:val="hybridMultilevel"/>
    <w:tmpl w:val="75A47456"/>
    <w:lvl w:ilvl="0" w:tplc="83F4B56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CE64EF1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7FA23E9C"/>
    <w:multiLevelType w:val="hybridMultilevel"/>
    <w:tmpl w:val="45A0908A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36943763">
    <w:abstractNumId w:val="26"/>
  </w:num>
  <w:num w:numId="2" w16cid:durableId="1595437903">
    <w:abstractNumId w:val="1"/>
  </w:num>
  <w:num w:numId="3" w16cid:durableId="1399748156">
    <w:abstractNumId w:val="10"/>
  </w:num>
  <w:num w:numId="4" w16cid:durableId="310911477">
    <w:abstractNumId w:val="13"/>
  </w:num>
  <w:num w:numId="5" w16cid:durableId="1214006145">
    <w:abstractNumId w:val="17"/>
  </w:num>
  <w:num w:numId="6" w16cid:durableId="200169830">
    <w:abstractNumId w:val="18"/>
  </w:num>
  <w:num w:numId="7" w16cid:durableId="1546716202">
    <w:abstractNumId w:val="11"/>
  </w:num>
  <w:num w:numId="8" w16cid:durableId="515733381">
    <w:abstractNumId w:val="12"/>
  </w:num>
  <w:num w:numId="9" w16cid:durableId="1185168202">
    <w:abstractNumId w:val="19"/>
  </w:num>
  <w:num w:numId="10" w16cid:durableId="2062483863">
    <w:abstractNumId w:val="5"/>
  </w:num>
  <w:num w:numId="11" w16cid:durableId="1372655503">
    <w:abstractNumId w:val="9"/>
  </w:num>
  <w:num w:numId="12" w16cid:durableId="435714898">
    <w:abstractNumId w:val="0"/>
  </w:num>
  <w:num w:numId="13" w16cid:durableId="80759862">
    <w:abstractNumId w:val="7"/>
  </w:num>
  <w:num w:numId="14" w16cid:durableId="1932278796">
    <w:abstractNumId w:val="15"/>
  </w:num>
  <w:num w:numId="15" w16cid:durableId="1975867752">
    <w:abstractNumId w:val="24"/>
  </w:num>
  <w:num w:numId="16" w16cid:durableId="1291285436">
    <w:abstractNumId w:val="20"/>
  </w:num>
  <w:num w:numId="17" w16cid:durableId="2078235730">
    <w:abstractNumId w:val="6"/>
  </w:num>
  <w:num w:numId="18" w16cid:durableId="21262097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52802418">
    <w:abstractNumId w:val="16"/>
  </w:num>
  <w:num w:numId="20" w16cid:durableId="564023942">
    <w:abstractNumId w:val="23"/>
  </w:num>
  <w:num w:numId="21" w16cid:durableId="847523789">
    <w:abstractNumId w:val="4"/>
  </w:num>
  <w:num w:numId="22" w16cid:durableId="1960791804">
    <w:abstractNumId w:val="25"/>
  </w:num>
  <w:num w:numId="23" w16cid:durableId="1389110302">
    <w:abstractNumId w:val="22"/>
  </w:num>
  <w:num w:numId="24" w16cid:durableId="1338314066">
    <w:abstractNumId w:val="14"/>
  </w:num>
  <w:num w:numId="25" w16cid:durableId="1438330356">
    <w:abstractNumId w:val="21"/>
  </w:num>
  <w:num w:numId="26" w16cid:durableId="115949799">
    <w:abstractNumId w:val="3"/>
  </w:num>
  <w:num w:numId="27" w16cid:durableId="261914025">
    <w:abstractNumId w:val="2"/>
  </w:num>
  <w:num w:numId="28" w16cid:durableId="13783558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C0"/>
    <w:rsid w:val="00074193"/>
    <w:rsid w:val="00080F4A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510F9"/>
    <w:rsid w:val="00252047"/>
    <w:rsid w:val="002925A5"/>
    <w:rsid w:val="002A1E11"/>
    <w:rsid w:val="00304FA5"/>
    <w:rsid w:val="00331BD7"/>
    <w:rsid w:val="003460B9"/>
    <w:rsid w:val="003472C0"/>
    <w:rsid w:val="00373A01"/>
    <w:rsid w:val="003B29C5"/>
    <w:rsid w:val="003C7026"/>
    <w:rsid w:val="0045763B"/>
    <w:rsid w:val="004A4C9A"/>
    <w:rsid w:val="004F36D6"/>
    <w:rsid w:val="004F7B9F"/>
    <w:rsid w:val="00505E52"/>
    <w:rsid w:val="00532305"/>
    <w:rsid w:val="0054765D"/>
    <w:rsid w:val="005A3F44"/>
    <w:rsid w:val="005B59DF"/>
    <w:rsid w:val="005D3F17"/>
    <w:rsid w:val="005E7443"/>
    <w:rsid w:val="005F6F64"/>
    <w:rsid w:val="0067275C"/>
    <w:rsid w:val="0068652A"/>
    <w:rsid w:val="006C7C2B"/>
    <w:rsid w:val="006D31DB"/>
    <w:rsid w:val="007036E6"/>
    <w:rsid w:val="007369FF"/>
    <w:rsid w:val="00754585"/>
    <w:rsid w:val="0078473A"/>
    <w:rsid w:val="0079009D"/>
    <w:rsid w:val="007B14B0"/>
    <w:rsid w:val="007C14EA"/>
    <w:rsid w:val="007C27B5"/>
    <w:rsid w:val="008010F2"/>
    <w:rsid w:val="008062AF"/>
    <w:rsid w:val="00835F30"/>
    <w:rsid w:val="0085172D"/>
    <w:rsid w:val="008B1EC4"/>
    <w:rsid w:val="008E00FE"/>
    <w:rsid w:val="008E2B55"/>
    <w:rsid w:val="00922665"/>
    <w:rsid w:val="00925C53"/>
    <w:rsid w:val="00927A77"/>
    <w:rsid w:val="00933A55"/>
    <w:rsid w:val="00937A81"/>
    <w:rsid w:val="00946B90"/>
    <w:rsid w:val="00960B50"/>
    <w:rsid w:val="00971176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F038E"/>
    <w:rsid w:val="00AF12E0"/>
    <w:rsid w:val="00B20063"/>
    <w:rsid w:val="00B33401"/>
    <w:rsid w:val="00B44EFD"/>
    <w:rsid w:val="00B84661"/>
    <w:rsid w:val="00B8672A"/>
    <w:rsid w:val="00B93AA0"/>
    <w:rsid w:val="00BC22F1"/>
    <w:rsid w:val="00BE1451"/>
    <w:rsid w:val="00C17AF7"/>
    <w:rsid w:val="00C17FC6"/>
    <w:rsid w:val="00C40F0E"/>
    <w:rsid w:val="00C458EE"/>
    <w:rsid w:val="00C74806"/>
    <w:rsid w:val="00D01496"/>
    <w:rsid w:val="00D210AB"/>
    <w:rsid w:val="00D61A6A"/>
    <w:rsid w:val="00D62123"/>
    <w:rsid w:val="00D65C89"/>
    <w:rsid w:val="00D864C3"/>
    <w:rsid w:val="00D95D30"/>
    <w:rsid w:val="00DB7789"/>
    <w:rsid w:val="00DC573E"/>
    <w:rsid w:val="00E3156D"/>
    <w:rsid w:val="00E37FC9"/>
    <w:rsid w:val="00E62EE8"/>
    <w:rsid w:val="00E711A0"/>
    <w:rsid w:val="00E96EB9"/>
    <w:rsid w:val="00EB33E8"/>
    <w:rsid w:val="00F0121A"/>
    <w:rsid w:val="00F05F07"/>
    <w:rsid w:val="00F33F2F"/>
    <w:rsid w:val="00F54A00"/>
    <w:rsid w:val="00F54C8D"/>
    <w:rsid w:val="00F74AAE"/>
    <w:rsid w:val="00F825B7"/>
    <w:rsid w:val="00FC3A60"/>
    <w:rsid w:val="00FF13E1"/>
    <w:rsid w:val="00FF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6AF9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6"/>
    <w:link w:val="a7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a7">
    <w:name w:val="副標題 字元"/>
    <w:basedOn w:val="a1"/>
    <w:link w:val="a5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a6">
    <w:name w:val="Title"/>
    <w:basedOn w:val="a"/>
    <w:next w:val="a"/>
    <w:link w:val="a8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a8">
    <w:name w:val="標題 字元"/>
    <w:basedOn w:val="a1"/>
    <w:link w:val="a6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styleId="aa">
    <w:name w:val="No Spacing"/>
    <w:uiPriority w:val="19"/>
    <w:qFormat/>
    <w:pPr>
      <w:spacing w:after="0" w:line="240" w:lineRule="auto"/>
    </w:p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b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ac">
    <w:name w:val="Date"/>
    <w:basedOn w:val="a"/>
    <w:link w:val="ad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ad">
    <w:name w:val="日期 字元"/>
    <w:basedOn w:val="a1"/>
    <w:link w:val="ac"/>
    <w:uiPriority w:val="5"/>
    <w:rPr>
      <w:color w:val="FFFFFF" w:themeColor="background1"/>
    </w:rPr>
  </w:style>
  <w:style w:type="paragraph" w:styleId="ae">
    <w:name w:val="Balloon Text"/>
    <w:basedOn w:val="a"/>
    <w:link w:val="af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character" w:styleId="af0">
    <w:name w:val="Hyperlink"/>
    <w:basedOn w:val="a1"/>
    <w:uiPriority w:val="99"/>
    <w:unhideWhenUsed/>
    <w:rsid w:val="00373A01"/>
    <w:rPr>
      <w:color w:val="24A5CD" w:themeColor="hyperlink"/>
      <w:u w:val="single"/>
    </w:rPr>
  </w:style>
  <w:style w:type="paragraph" w:styleId="af1">
    <w:name w:val="List Paragraph"/>
    <w:basedOn w:val="a"/>
    <w:uiPriority w:val="34"/>
    <w:unhideWhenUsed/>
    <w:qFormat/>
    <w:rsid w:val="00F825B7"/>
    <w:pPr>
      <w:ind w:leftChars="200" w:left="480"/>
    </w:pPr>
  </w:style>
  <w:style w:type="paragraph" w:styleId="af2">
    <w:name w:val="header"/>
    <w:basedOn w:val="a"/>
    <w:link w:val="af3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1"/>
    <w:link w:val="af2"/>
    <w:uiPriority w:val="99"/>
    <w:rsid w:val="004A4C9A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1"/>
    <w:link w:val="af4"/>
    <w:uiPriority w:val="99"/>
    <w:rsid w:val="004A4C9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543113-C4E5-4951-A054-16A2C40CAD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季節性活動傳單.dotx</Template>
  <TotalTime>354</TotalTime>
  <Pages>7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芷榕 張</cp:lastModifiedBy>
  <cp:revision>6</cp:revision>
  <cp:lastPrinted>2022-11-11T09:48:00Z</cp:lastPrinted>
  <dcterms:created xsi:type="dcterms:W3CDTF">2022-11-03T07:58:00Z</dcterms:created>
  <dcterms:modified xsi:type="dcterms:W3CDTF">2022-11-11T15:38:00Z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